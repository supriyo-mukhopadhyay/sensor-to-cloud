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Company Logo"/>
        <w:id w:val="1452127792"/>
        <w:picture/>
      </w:sdtPr>
      <w:sdtEndPr/>
      <w:sdtContent>
        <w:p w14:paraId="2B828B0B" w14:textId="77777777" w:rsidR="00C97A13" w:rsidRDefault="00C97A13">
          <w:r>
            <w:rPr>
              <w:noProof/>
            </w:rPr>
            <w:drawing>
              <wp:inline distT="0" distB="0" distL="0" distR="0" wp14:anchorId="4B15E512" wp14:editId="30BEAE63">
                <wp:extent cx="949960" cy="949960"/>
                <wp:effectExtent l="0" t="0" r="2540" b="2540"/>
                <wp:docPr id="9" name="Picture 3" descr="Placeholder for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9960" cy="949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id w:val="361556139"/>
        <w:docPartObj>
          <w:docPartGallery w:val="Cover Pages"/>
          <w:docPartUnique/>
        </w:docPartObj>
      </w:sdtPr>
      <w:sdtEndPr>
        <w:rPr>
          <w:b/>
        </w:rPr>
      </w:sdtEndPr>
      <w:sdtContent>
        <w:p w14:paraId="4A1CEA9B" w14:textId="77777777" w:rsidR="005703C5" w:rsidRDefault="00C97A13">
          <w:r w:rsidRPr="009C01A3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8242" behindDoc="0" locked="0" layoutInCell="1" allowOverlap="1" wp14:anchorId="6304A708" wp14:editId="57837B68">
                    <wp:simplePos x="0" y="0"/>
                    <wp:positionH relativeFrom="column">
                      <wp:posOffset>1091169</wp:posOffset>
                    </wp:positionH>
                    <wp:positionV relativeFrom="paragraph">
                      <wp:posOffset>-772416</wp:posOffset>
                    </wp:positionV>
                    <wp:extent cx="3027680" cy="571500"/>
                    <wp:effectExtent l="0" t="0" r="0" b="0"/>
                    <wp:wrapSquare wrapText="bothSides"/>
                    <wp:docPr id="2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027680" cy="571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039F63" w14:textId="77777777" w:rsidR="008C1017" w:rsidRPr="005703C5" w:rsidRDefault="008F46C7" w:rsidP="00E516E8">
                                <w:pPr>
                                  <w:pStyle w:val="MainTitle"/>
                                </w:pPr>
                                <w:sdt>
                                  <w:sdtPr>
                                    <w:rPr>
                                      <w:sz w:val="48"/>
                                      <w:szCs w:val="48"/>
                                    </w:rPr>
                                    <w:alias w:val="Company"/>
                                    <w:tag w:val=""/>
                                    <w:id w:val="-269321104"/>
                                    <w:placeholder>
                                      <w:docPart w:val="F81F068834644BD292B6C7C4CFBDCEDC"/>
                                    </w:placeholder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5301A9">
                                      <w:rPr>
                                        <w:sz w:val="48"/>
                                        <w:szCs w:val="48"/>
                                      </w:rPr>
                                      <w:t>Company Name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pic="http://schemas.openxmlformats.org/drawingml/2006/picture" xmlns:a="http://schemas.openxmlformats.org/drawingml/2006/main">
                <w:pict>
                  <v:shapetype id="_x0000_t202" coordsize="21600,21600" o:spt="202" path="m,l,21600r21600,l21600,xe" w14:anchorId="6304A708">
                    <v:stroke joinstyle="miter"/>
                    <v:path gradientshapeok="t" o:connecttype="rect"/>
                  </v:shapetype>
                  <v:shape id="Text Box 2" style="position:absolute;margin-left:85.9pt;margin-top:-60.8pt;width:238.4pt;height:4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">
                    <v:textbox>
                      <w:txbxContent>
                        <w:p w:rsidRPr="005703C5" w:rsidR="008C1017" w:rsidP="00E516E8" w:rsidRDefault="000B2478" w14:paraId="67C07EC4" w14:textId="1EFC4EA0">
                          <w:pPr>
                            <w:pStyle w:val="MainTitle"/>
                          </w:pPr>
                          <w:sdt>
                            <w:sdtPr>
                              <w:rPr>
                                <w:sz w:val="48"/>
                                <w:szCs w:val="48"/>
                              </w:rPr>
                              <w:alias w:val="Company"/>
                              <w:tag w:val=""/>
                              <w:id w:val="-269321104"/>
                              <w:placeholder>
                                <w:docPart w:val="F81F068834644BD292B6C7C4CFBDCEDC"/>
                              </w:placeholder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5301A9">
                                <w:rPr>
                                  <w:sz w:val="48"/>
                                  <w:szCs w:val="48"/>
                                </w:rPr>
                                <w:t>Company Name</w:t>
                              </w:r>
                            </w:sdtContent>
                          </w:sdt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456E1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663DE902" wp14:editId="319510F3">
                    <wp:simplePos x="0" y="0"/>
                    <wp:positionH relativeFrom="margin">
                      <wp:posOffset>5168900</wp:posOffset>
                    </wp:positionH>
                    <wp:positionV relativeFrom="page">
                      <wp:posOffset>228600</wp:posOffset>
                    </wp:positionV>
                    <wp:extent cx="781050" cy="987425"/>
                    <wp:effectExtent l="0" t="0" r="635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781050" cy="98742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2BA02A8" w14:textId="77777777" w:rsidR="005703C5" w:rsidRDefault="009A65ED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instrText xml:space="preserve"> SAVEDATE  \@ "M/d/yyyy"  \* MERGEFORMAT </w:instrText>
                                </w:r>
                                <w: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fldChar w:fldCharType="separate"/>
                                </w:r>
                                <w:r w:rsidR="009B4F25">
                                  <w:rPr>
                                    <w:noProof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5/14/2026</w:t>
                                </w:r>
                                <w: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63DE902" id="Rectangle 132" o:spid="_x0000_s1027" style="position:absolute;margin-left:407pt;margin-top:18pt;width:61.5pt;height:77.75pt;z-index:251658240;visibility:visible;mso-wrap-style:square;mso-width-percent:0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9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" fillcolor="#4472c4 [3204]" stroked="f" strokeweight="1pt">
                    <o:lock v:ext="edit" aspectratio="t"/>
                    <v:textbox inset="3.6pt,,3.6pt">
                      <w:txbxContent>
                        <w:p w14:paraId="42BA02A8" w14:textId="77777777" w:rsidR="005703C5" w:rsidRDefault="009A65ED">
                          <w:pPr>
                            <w:pStyle w:val="NoSpacing"/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instrText xml:space="preserve"> SAVEDATE  \@ "M/d/yyyy"  \* MERGEFORMAT </w:instrText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9B4F25">
                            <w:rPr>
                              <w:noProof/>
                              <w:color w:val="FFFFFF" w:themeColor="background1"/>
                              <w:sz w:val="24"/>
                              <w:szCs w:val="24"/>
                            </w:rPr>
                            <w:t>5/14/2026</w:t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52610C55" w14:textId="77777777" w:rsidR="005703C5" w:rsidRDefault="005703C5" w:rsidP="00D41326">
          <w:pPr>
            <w:tabs>
              <w:tab w:val="left" w:pos="5670"/>
            </w:tabs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58241" behindDoc="0" locked="0" layoutInCell="1" allowOverlap="1" wp14:anchorId="2AF52DA7" wp14:editId="6FE8BEFC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1162050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00ACD9" w14:textId="77777777" w:rsidR="005703C5" w:rsidRDefault="008F46C7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37866260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703C5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Document Title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Version"/>
                                  <w:tag w:val=""/>
                                  <w:id w:val="34305964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1F3EAB5" w14:textId="77777777" w:rsidR="005703C5" w:rsidRDefault="005703C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Version 1.0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2047359814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57FEE7C" w14:textId="77777777" w:rsidR="005703C5" w:rsidRDefault="009B4F25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Supriyo Mukhopadhyay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2AF52DA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8" type="#_x0000_t202" style="position:absolute;margin-left:0;margin-top:0;width:369pt;height:529.2pt;z-index:251658241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" filled="f" stroked="f" strokeweight=".5pt">
                    <v:textbox style="mso-fit-shape-to-text:t" inset="0,0,0,0">
                      <w:txbxContent>
                        <w:p w14:paraId="5100ACD9" w14:textId="77777777" w:rsidR="005703C5" w:rsidRDefault="008F46C7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37866260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5703C5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Document Title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Version"/>
                            <w:tag w:val=""/>
                            <w:id w:val="343059641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1F3EAB5" w14:textId="77777777" w:rsidR="005703C5" w:rsidRDefault="005703C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Version 1.0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2047359814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257FEE7C" w14:textId="77777777" w:rsidR="005703C5" w:rsidRDefault="009B4F25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Supriyo Mukhopadhyay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b/>
            </w:rPr>
            <w:br w:type="page"/>
          </w:r>
        </w:p>
      </w:sdtContent>
    </w:sdt>
    <w:sdt>
      <w:sdtPr>
        <w:rPr>
          <w:b w:val="0"/>
          <w:sz w:val="22"/>
          <w:szCs w:val="22"/>
        </w:rPr>
        <w:id w:val="737596347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022F26A" w14:textId="77777777" w:rsidR="0027701C" w:rsidRDefault="0027701C" w:rsidP="0027701C">
          <w:pPr>
            <w:pStyle w:val="TOCHeading"/>
          </w:pPr>
          <w:r>
            <w:t>Contents</w:t>
          </w:r>
        </w:p>
        <w:p w14:paraId="07BACF09" w14:textId="77777777" w:rsidR="0027701C" w:rsidRPr="00647BC8" w:rsidRDefault="0027701C" w:rsidP="0027701C"/>
        <w:p w14:paraId="24A54FEF" w14:textId="77777777" w:rsidR="0027701C" w:rsidRDefault="0027701C" w:rsidP="0027701C">
          <w:pPr>
            <w:pStyle w:val="TOC2"/>
            <w:tabs>
              <w:tab w:val="right" w:leader="dot" w:pos="9736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74F8381F" w14:textId="77777777" w:rsidR="0027701C" w:rsidRDefault="0027701C" w:rsidP="0027701C">
          <w:pPr>
            <w:rPr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18DF538" w14:textId="77777777" w:rsidR="00B65AAA" w:rsidRPr="00E321D9" w:rsidRDefault="003B4B56" w:rsidP="00E321D9">
      <w:pPr>
        <w:rPr>
          <w:rFonts w:eastAsia="Times New Roman" w:cs="Arial"/>
          <w:bCs/>
          <w:sz w:val="24"/>
          <w:szCs w:val="24"/>
        </w:rPr>
      </w:pPr>
      <w:r w:rsidRPr="003B4B56">
        <w:rPr>
          <w:rFonts w:eastAsia="Times New Roman" w:cs="Arial"/>
          <w:b/>
          <w:bCs/>
          <w:sz w:val="24"/>
          <w:szCs w:val="24"/>
        </w:rPr>
        <w:t>Note</w:t>
      </w:r>
      <w:r>
        <w:rPr>
          <w:rFonts w:eastAsia="Times New Roman" w:cs="Arial"/>
          <w:b/>
          <w:bCs/>
          <w:sz w:val="24"/>
          <w:szCs w:val="24"/>
        </w:rPr>
        <w:t>:</w:t>
      </w:r>
      <w:r w:rsidRPr="003B4B56">
        <w:rPr>
          <w:rFonts w:eastAsia="Times New Roman" w:cs="Arial"/>
          <w:bCs/>
          <w:sz w:val="24"/>
          <w:szCs w:val="24"/>
        </w:rPr>
        <w:t xml:space="preserve"> To update the Table of Contents, place the insertion point under </w:t>
      </w:r>
      <w:r w:rsidRPr="003B4B56">
        <w:rPr>
          <w:rFonts w:eastAsia="Times New Roman" w:cs="Arial"/>
          <w:b/>
          <w:bCs/>
          <w:sz w:val="24"/>
          <w:szCs w:val="24"/>
        </w:rPr>
        <w:t>Contents</w:t>
      </w:r>
      <w:r w:rsidRPr="003B4B56">
        <w:rPr>
          <w:rFonts w:eastAsia="Times New Roman" w:cs="Arial"/>
          <w:bCs/>
          <w:sz w:val="24"/>
          <w:szCs w:val="24"/>
        </w:rPr>
        <w:t xml:space="preserve">, and then select </w:t>
      </w:r>
      <w:r w:rsidRPr="003B4B56">
        <w:rPr>
          <w:rFonts w:eastAsia="Times New Roman" w:cs="Arial"/>
          <w:b/>
          <w:bCs/>
          <w:sz w:val="24"/>
          <w:szCs w:val="24"/>
        </w:rPr>
        <w:t>Update Table</w:t>
      </w:r>
      <w:r w:rsidRPr="003B4B56">
        <w:rPr>
          <w:rFonts w:eastAsia="Times New Roman" w:cs="Arial"/>
          <w:bCs/>
          <w:sz w:val="24"/>
          <w:szCs w:val="24"/>
        </w:rPr>
        <w:t>.</w:t>
      </w:r>
      <w:r w:rsidR="00B65AAA">
        <w:br w:type="page"/>
      </w:r>
    </w:p>
    <w:sdt>
      <w:sdtPr>
        <w:id w:val="1270587732"/>
        <w:placeholder>
          <w:docPart w:val="6825122792A547D691793C9EF54626DB"/>
        </w:placeholder>
      </w:sdtPr>
      <w:sdtEndPr/>
      <w:sdtContent>
        <w:sdt>
          <w:sdtPr>
            <w:id w:val="354314217"/>
            <w:placeholder>
              <w:docPart w:val="6825122792A547D691793C9EF54626DB"/>
            </w:placeholder>
          </w:sdtPr>
          <w:sdtEndPr/>
          <w:sdtContent>
            <w:sdt>
              <w:sdtPr>
                <w:alias w:val="Title"/>
                <w:id w:val="713698498"/>
                <w:placeholder>
                  <w:docPart w:val="6825122792A547D691793C9EF54626DB"/>
                </w:placeholder>
              </w:sdtPr>
              <w:sdtEndPr/>
              <w:sdtContent>
                <w:sdt>
                  <w:sdtPr>
                    <w:alias w:val="Main Title"/>
                    <w:tag w:val="MainTitle"/>
                    <w:id w:val="472412088"/>
                    <w:lock w:val="sdtLocked"/>
                    <w:placeholder>
                      <w:docPart w:val="6825122792A547D691793C9EF54626DB"/>
                    </w:placeholder>
                    <w:text/>
                  </w:sdtPr>
                  <w:sdtEndPr/>
                  <w:sdtContent>
                    <w:p w14:paraId="6E055E33" w14:textId="77777777" w:rsidR="00647BC8" w:rsidRPr="00E516E8" w:rsidRDefault="00051DA3" w:rsidP="007A5E13">
                      <w:pPr>
                        <w:pStyle w:val="MainTitle"/>
                        <w:jc w:val="center"/>
                      </w:pPr>
                      <w:r w:rsidRPr="00E516E8">
                        <w:t>Document Title</w:t>
                      </w:r>
                    </w:p>
                  </w:sdtContent>
                </w:sdt>
              </w:sdtContent>
            </w:sdt>
          </w:sdtContent>
        </w:sdt>
      </w:sdtContent>
    </w:sdt>
    <w:p w14:paraId="5EFBCA47" w14:textId="77777777" w:rsidR="00B65AAA" w:rsidRPr="00E516E8" w:rsidRDefault="00B65AAA" w:rsidP="00B65AAA">
      <w:pPr>
        <w:rPr>
          <w:b/>
          <w:color w:val="5B9BD5" w:themeColor="accent5"/>
          <w:sz w:val="20"/>
          <w:szCs w:val="20"/>
          <w:u w:val="single"/>
        </w:rPr>
      </w:pPr>
      <w:r w:rsidRPr="00E516E8">
        <w:rPr>
          <w:sz w:val="20"/>
          <w:szCs w:val="20"/>
        </w:rPr>
        <w:t xml:space="preserve">Exported From: </w:t>
      </w:r>
      <w:bookmarkStart w:id="0" w:name="_Hlk510712721"/>
      <w:sdt>
        <w:sdtPr>
          <w:rPr>
            <w:sz w:val="20"/>
            <w:szCs w:val="20"/>
          </w:rPr>
          <w:alias w:val="File Location"/>
          <w:tag w:val="FileLocation"/>
          <w:id w:val="1907095725"/>
          <w:placeholder>
            <w:docPart w:val="CC81EDE0F9F7416DB8B04CEEA419574B"/>
          </w:placeholder>
        </w:sdtPr>
        <w:sdtEndPr/>
        <w:sdtContent>
          <w:hyperlink r:id="rId10" w:history="1">
            <w:r>
              <w:rPr>
                <w:rStyle w:val="Hyperlink"/>
                <w:color w:val="0563C1" w:themeColor="hyperlink"/>
              </w:rPr>
              <w:t>Project_Architecture.vsdx</w:t>
            </w:r>
          </w:hyperlink>
        </w:sdtContent>
      </w:sdt>
      <w:bookmarkEnd w:id="0"/>
    </w:p>
    <w:p w14:paraId="7C8BFA74" w14:textId="77777777" w:rsidR="007E7AB2" w:rsidRPr="007E7AB2" w:rsidRDefault="007E7AB2" w:rsidP="007E7AB2">
      <w:pPr>
        <w:spacing w:after="0" w:line="240" w:lineRule="auto"/>
        <w:rPr>
          <w:rFonts w:ascii="Calibri" w:eastAsia="Times New Roman" w:hAnsi="Calibri" w:cs="Calibri"/>
        </w:rPr>
      </w:pPr>
      <w:r w:rsidRPr="007E7AB2">
        <w:rPr>
          <w:sz w:val="20"/>
          <w:szCs w:val="20"/>
        </w:rPr>
        <w:t>Help Article:</w:t>
      </w:r>
      <w:r w:rsidRPr="007E7AB2">
        <w:rPr>
          <w:rFonts w:ascii="Calibri" w:eastAsia="Times New Roman" w:hAnsi="Calibri" w:cs="Calibri"/>
        </w:rPr>
        <w:t xml:space="preserve"> </w:t>
      </w:r>
      <w:sdt>
        <w:sdtPr>
          <w:rPr>
            <w:sz w:val="20"/>
            <w:szCs w:val="20"/>
          </w:rPr>
          <w:alias w:val="Help Url"/>
          <w:tag w:val="HelpUrl"/>
          <w:id w:val="621190191"/>
          <w:placeholder>
            <w:docPart w:val="DF3E905CBA6A4741B35017AC8C69CD24"/>
          </w:placeholder>
        </w:sdtPr>
        <w:sdtEndPr/>
        <w:sdtContent>
          <w:hyperlink r:id="rId11" w:history="1">
            <w:r w:rsidR="00917195" w:rsidRPr="007E7AB2">
              <w:rPr>
                <w:rStyle w:val="Hyperlink"/>
                <w:rFonts w:ascii="Calibri" w:eastAsia="Times New Roman" w:hAnsi="Calibri" w:cs="Calibri"/>
                <w:sz w:val="20"/>
                <w:szCs w:val="20"/>
              </w:rPr>
              <w:t>Learn more</w:t>
            </w:r>
          </w:hyperlink>
        </w:sdtContent>
      </w:sdt>
    </w:p>
    <w:p w14:paraId="21142D3A" w14:textId="77777777" w:rsidR="00A2111E" w:rsidRDefault="00A2111E" w:rsidP="0027701C"/>
    <w:tbl>
      <w:tblPr>
        <w:tblStyle w:val="TableGrid"/>
        <w:tblW w:w="9724" w:type="dxa"/>
        <w:tblLook w:val="04A0" w:firstRow="1" w:lastRow="0" w:firstColumn="1" w:lastColumn="0" w:noHBand="0" w:noVBand="1"/>
      </w:tblPr>
      <w:tblGrid>
        <w:gridCol w:w="4862"/>
        <w:gridCol w:w="4862"/>
      </w:tblGrid>
      <w:tr w:rsidR="003D42FD" w:rsidRPr="00E516E8" w14:paraId="4FAD3E0E" w14:textId="77777777" w:rsidTr="009F4A27">
        <w:trPr>
          <w:trHeight w:val="271"/>
        </w:trPr>
        <w:tc>
          <w:tcPr>
            <w:tcW w:w="4862" w:type="dxa"/>
          </w:tcPr>
          <w:p w14:paraId="1E17D1EE" w14:textId="77777777" w:rsidR="003D42FD" w:rsidRPr="00E516E8" w:rsidRDefault="003D42FD" w:rsidP="009F4A27">
            <w:pPr>
              <w:rPr>
                <w:sz w:val="20"/>
                <w:szCs w:val="20"/>
              </w:rPr>
            </w:pPr>
            <w:r w:rsidRPr="00E516E8">
              <w:rPr>
                <w:sz w:val="20"/>
                <w:szCs w:val="20"/>
              </w:rPr>
              <w:t>Title</w:t>
            </w:r>
          </w:p>
        </w:tc>
        <w:tc>
          <w:tcPr>
            <w:tcW w:w="4862" w:type="dxa"/>
          </w:tcPr>
          <w:sdt>
            <w:sdtPr>
              <w:alias w:val="File Title"/>
              <w:tag w:val="FileTitle"/>
              <w:id w:val="1411203951"/>
              <w:placeholder>
                <w:docPart w:val="11A1440E04EE4229BBAB538A8F4920F5"/>
              </w:placeholder>
              <w15:color w:val="00CCFF"/>
              <w:text/>
            </w:sdtPr>
            <w:sdtEndPr/>
            <w:sdtContent>
              <w:p w14:paraId="12DD525C" w14:textId="77777777" w:rsidR="003D42FD" w:rsidRPr="00E516E8" w:rsidRDefault="003D42FD" w:rsidP="009F4A27">
                <w:pPr>
                  <w:rPr>
                    <w:sz w:val="20"/>
                    <w:szCs w:val="20"/>
                  </w:rPr>
                </w:pPr>
                <w:r w:rsidRPr="00F205BC">
                  <w:t>Document Title</w:t>
                </w:r>
              </w:p>
            </w:sdtContent>
          </w:sdt>
        </w:tc>
      </w:tr>
      <w:tr w:rsidR="003D42FD" w:rsidRPr="00E516E8" w14:paraId="7658562A" w14:textId="77777777" w:rsidTr="009F4A27">
        <w:trPr>
          <w:trHeight w:val="271"/>
        </w:trPr>
        <w:tc>
          <w:tcPr>
            <w:tcW w:w="4862" w:type="dxa"/>
          </w:tcPr>
          <w:p w14:paraId="4432867D" w14:textId="77777777" w:rsidR="003D42FD" w:rsidRPr="00E516E8" w:rsidRDefault="003D42FD" w:rsidP="009F4A27">
            <w:pPr>
              <w:rPr>
                <w:sz w:val="20"/>
                <w:szCs w:val="20"/>
              </w:rPr>
            </w:pPr>
            <w:r w:rsidRPr="00E516E8">
              <w:rPr>
                <w:sz w:val="20"/>
                <w:szCs w:val="20"/>
              </w:rPr>
              <w:t>Author</w:t>
            </w:r>
          </w:p>
        </w:tc>
        <w:tc>
          <w:tcPr>
            <w:tcW w:w="4862" w:type="dxa"/>
          </w:tcPr>
          <w:sdt>
            <w:sdtPr>
              <w:alias w:val="File Author"/>
              <w:tag w:val="FileAuthor"/>
              <w:id w:val="-103427228"/>
              <w:placeholder>
                <w:docPart w:val="3D803DEDC6CB4E0D8A590DA7FB755976"/>
              </w:placeholder>
              <w15:color w:val="00CCFF"/>
              <w:text/>
            </w:sdtPr>
            <w:sdtEndPr/>
            <w:sdtContent>
              <w:p w14:paraId="615E365C" w14:textId="77777777" w:rsidR="003D42FD" w:rsidRPr="008A469D" w:rsidRDefault="008A469D" w:rsidP="008A469D">
                <w:r>
                  <w:t>Supriyo Mukhopadhyay</w:t>
                </w:r>
              </w:p>
            </w:sdtContent>
          </w:sdt>
        </w:tc>
      </w:tr>
      <w:tr w:rsidR="003D42FD" w:rsidRPr="00E516E8" w14:paraId="1F4A225B" w14:textId="77777777" w:rsidTr="009F4A27">
        <w:trPr>
          <w:trHeight w:val="281"/>
        </w:trPr>
        <w:tc>
          <w:tcPr>
            <w:tcW w:w="4862" w:type="dxa"/>
          </w:tcPr>
          <w:p w14:paraId="35EE74EE" w14:textId="77777777" w:rsidR="003D42FD" w:rsidRPr="00E516E8" w:rsidRDefault="003D42FD" w:rsidP="009F4A27">
            <w:pPr>
              <w:rPr>
                <w:sz w:val="20"/>
                <w:szCs w:val="20"/>
              </w:rPr>
            </w:pPr>
            <w:r w:rsidRPr="00E516E8">
              <w:rPr>
                <w:sz w:val="20"/>
                <w:szCs w:val="20"/>
              </w:rPr>
              <w:t>Created</w:t>
            </w:r>
          </w:p>
        </w:tc>
        <w:sdt>
          <w:sdtPr>
            <w:rPr>
              <w:sz w:val="20"/>
              <w:szCs w:val="20"/>
            </w:rPr>
            <w:alias w:val="File Created"/>
            <w:tag w:val="FileCreated"/>
            <w:id w:val="1567689525"/>
            <w:lock w:val="contentLocked"/>
            <w:placeholder>
              <w:docPart w:val="30A77561F7694356884753AE4D6638EA"/>
            </w:placeholder>
            <w:text/>
          </w:sdtPr>
          <w:sdtEndPr/>
          <w:sdtContent>
            <w:tc>
              <w:tcPr>
                <w:tcW w:w="4862" w:type="dxa"/>
              </w:tcPr>
              <w:p w14:paraId="1808A90D" w14:textId="77777777" w:rsidR="003D42FD" w:rsidRPr="00E516E8" w:rsidRDefault="003D42FD" w:rsidP="009F4A27">
                <w:pPr>
                  <w:rPr>
                    <w:sz w:val="20"/>
                    <w:szCs w:val="20"/>
                  </w:rPr>
                </w:pPr>
                <w:r>
                  <w:t>30/04/2026</w:t>
                </w:r>
              </w:p>
            </w:tc>
          </w:sdtContent>
        </w:sdt>
      </w:tr>
      <w:tr w:rsidR="003D42FD" w:rsidRPr="00E516E8" w14:paraId="65851A66" w14:textId="77777777" w:rsidTr="009F4A27">
        <w:trPr>
          <w:trHeight w:val="271"/>
        </w:trPr>
        <w:tc>
          <w:tcPr>
            <w:tcW w:w="4862" w:type="dxa"/>
          </w:tcPr>
          <w:p w14:paraId="7A14AD3C" w14:textId="77777777" w:rsidR="003D42FD" w:rsidRPr="00E516E8" w:rsidRDefault="003D42FD" w:rsidP="009F4A27">
            <w:pPr>
              <w:rPr>
                <w:sz w:val="20"/>
                <w:szCs w:val="20"/>
              </w:rPr>
            </w:pPr>
            <w:r w:rsidRPr="00E516E8">
              <w:rPr>
                <w:sz w:val="20"/>
                <w:szCs w:val="20"/>
              </w:rPr>
              <w:t>Last Modified</w:t>
            </w:r>
          </w:p>
        </w:tc>
        <w:sdt>
          <w:sdtPr>
            <w:rPr>
              <w:sz w:val="20"/>
              <w:szCs w:val="20"/>
            </w:rPr>
            <w:alias w:val="File Modified"/>
            <w:tag w:val="FileModified"/>
            <w:id w:val="-1814934318"/>
            <w:placeholder>
              <w:docPart w:val="85F5927F5EA64DF3837E33A1D1858C8A"/>
            </w:placeholder>
            <w:text/>
          </w:sdtPr>
          <w:sdtEndPr/>
          <w:sdtContent>
            <w:tc>
              <w:tcPr>
                <w:tcW w:w="4862" w:type="dxa"/>
              </w:tcPr>
              <w:p w14:paraId="0646CF23" w14:textId="77777777" w:rsidR="003D42FD" w:rsidRPr="00E516E8" w:rsidRDefault="003D42FD" w:rsidP="009F4A27">
                <w:pPr>
                  <w:rPr>
                    <w:sz w:val="20"/>
                    <w:szCs w:val="20"/>
                  </w:rPr>
                </w:pPr>
                <w:r>
                  <w:t>14/05/2026</w:t>
                </w:r>
              </w:p>
            </w:tc>
          </w:sdtContent>
        </w:sdt>
      </w:tr>
    </w:tbl>
    <w:p w14:paraId="3E52AD19" w14:textId="77777777" w:rsidR="003D42FD" w:rsidRPr="00A2111E" w:rsidRDefault="003D42FD" w:rsidP="0027701C"/>
    <w:p w14:paraId="04C75D18" w14:textId="77777777" w:rsidR="006146DB" w:rsidRDefault="008F46C7">
      <w:pPr>
        <w:pStyle w:val="Heading1"/>
        <w:keepNext/>
      </w:pPr>
      <w:bookmarkStart w:id="1" w:name="Page0"/>
      <w:bookmarkEnd w:id="1"/>
      <w:r>
        <w:t>Overview - Page-1</w:t>
      </w:r>
    </w:p>
    <w:p w14:paraId="6F4B205B" w14:textId="77777777" w:rsidR="006146DB" w:rsidRDefault="006146DB">
      <w:pPr>
        <w:keepNext/>
      </w:pPr>
    </w:p>
    <w:p w14:paraId="30253D91" w14:textId="77777777" w:rsidR="006146DB" w:rsidRDefault="008F46C7">
      <w:pPr>
        <w:ind w:left="360"/>
      </w:pPr>
      <w:r>
        <w:rPr>
          <w:noProof/>
        </w:rPr>
        <w:drawing>
          <wp:inline distT="0" distB="0" distL="0" distR="0" wp14:anchorId="3CD7AC17" wp14:editId="50D07946">
            <wp:extent cx="6142723" cy="4641532"/>
            <wp:effectExtent l="1905" t="19050" r="2667" b="2603"/>
            <wp:docPr id="1" name="Page0" title="Page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0.Emf"/>
                    <pic:cNvPicPr/>
                  </pic:nvPicPr>
                  <pic:blipFill>
                    <a:blip r:embed="rId12" cstate="print">
                      <a:extLst>
                        <a:ext uri="511e7f31-b6e4-4fff-919e-d8af21c7f9b2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2723" cy="464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BCEB" w14:textId="77777777" w:rsidR="006146DB" w:rsidRDefault="006146DB"/>
    <w:p w14:paraId="66D743A8" w14:textId="77777777" w:rsidR="006146DB" w:rsidRDefault="008F46C7">
      <w:pPr>
        <w:pStyle w:val="Heading1"/>
        <w:keepNext/>
      </w:pPr>
      <w:bookmarkStart w:id="2" w:name="Page-1_Detailed"/>
      <w:bookmarkEnd w:id="2"/>
      <w:r>
        <w:lastRenderedPageBreak/>
        <w:t>Detailed View - Page-1</w:t>
      </w:r>
    </w:p>
    <w:p w14:paraId="6B4B7E63" w14:textId="77777777" w:rsidR="006146DB" w:rsidRDefault="008F46C7">
      <w:pPr>
        <w:pStyle w:val="Heading2"/>
        <w:keepNext/>
      </w:pPr>
      <w:bookmarkStart w:id="3" w:name="Page0/1058"/>
      <w:bookmarkEnd w:id="3"/>
      <w:r>
        <w:t>Sheet.1058</w:t>
      </w:r>
    </w:p>
    <w:p w14:paraId="4A3C8D8E" w14:textId="77777777" w:rsidR="006146DB" w:rsidRDefault="006146DB">
      <w:pPr>
        <w:keepNext/>
      </w:pPr>
    </w:p>
    <w:p w14:paraId="100F6884" w14:textId="77777777" w:rsidR="006146DB" w:rsidRDefault="008F46C7">
      <w:pPr>
        <w:ind w:left="360"/>
      </w:pPr>
      <w:r>
        <w:rPr>
          <w:noProof/>
        </w:rPr>
        <w:drawing>
          <wp:inline distT="0" distB="0" distL="0" distR="0" wp14:anchorId="38F1BDC8" wp14:editId="50D07946">
            <wp:extent cx="1229043" cy="3619741"/>
            <wp:effectExtent l="1905" t="19050" r="2667" b="2603"/>
            <wp:docPr id="2038635487" name="Page0_1058" title="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0_1058.Emf"/>
                    <pic:cNvPicPr/>
                  </pic:nvPicPr>
                  <pic:blipFill>
                    <a:blip r:embed="rId13" cstate="print">
                      <a:extLst>
                        <a:ext uri="e360b18f-51fd-4598-a2de-d9c8e9b4e0ee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9043" cy="3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40F5" w14:textId="77777777" w:rsidR="006146DB" w:rsidRDefault="006146DB"/>
    <w:p w14:paraId="5BADC8E6" w14:textId="77777777" w:rsidR="006146DB" w:rsidRDefault="008F46C7">
      <w:pPr>
        <w:pStyle w:val="Heading2"/>
        <w:keepNext/>
      </w:pPr>
      <w:bookmarkStart w:id="4" w:name="Page0/1068"/>
      <w:bookmarkEnd w:id="4"/>
      <w:r>
        <w:t>Sheet.1068</w:t>
      </w:r>
    </w:p>
    <w:p w14:paraId="35010DDA" w14:textId="77777777" w:rsidR="006146DB" w:rsidRDefault="006146DB">
      <w:pPr>
        <w:keepNext/>
      </w:pPr>
    </w:p>
    <w:p w14:paraId="047D2610" w14:textId="77777777" w:rsidR="006146DB" w:rsidRDefault="008F46C7">
      <w:pPr>
        <w:ind w:left="360"/>
      </w:pPr>
      <w:r>
        <w:rPr>
          <w:noProof/>
        </w:rPr>
        <w:drawing>
          <wp:inline distT="0" distB="0" distL="0" distR="0" wp14:anchorId="2D0A69D0" wp14:editId="50D07946">
            <wp:extent cx="656303" cy="3619741"/>
            <wp:effectExtent l="1905" t="19050" r="2667" b="2603"/>
            <wp:docPr id="433192876" name="Page0_1068" title="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0_1068.Emf"/>
                    <pic:cNvPicPr/>
                  </pic:nvPicPr>
                  <pic:blipFill>
                    <a:blip r:embed="rId14" cstate="print">
                      <a:extLst>
                        <a:ext uri="80d3d175-fc59-4227-bf4c-4d51fac0c128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303" cy="3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DA53" w14:textId="77777777" w:rsidR="006146DB" w:rsidRDefault="006146DB"/>
    <w:p w14:paraId="70A989ED" w14:textId="77777777" w:rsidR="006146DB" w:rsidRDefault="008F46C7">
      <w:pPr>
        <w:pStyle w:val="Heading2"/>
        <w:keepNext/>
      </w:pPr>
      <w:bookmarkStart w:id="5" w:name="Page0/1078"/>
      <w:bookmarkEnd w:id="5"/>
      <w:r>
        <w:t>Sheet.1078</w:t>
      </w:r>
    </w:p>
    <w:p w14:paraId="331D38E4" w14:textId="77777777" w:rsidR="006146DB" w:rsidRDefault="006146DB">
      <w:pPr>
        <w:keepNext/>
      </w:pPr>
    </w:p>
    <w:p w14:paraId="031C5CF9" w14:textId="77777777" w:rsidR="006146DB" w:rsidRDefault="008F46C7">
      <w:pPr>
        <w:ind w:left="360"/>
      </w:pPr>
      <w:r>
        <w:rPr>
          <w:noProof/>
        </w:rPr>
        <w:drawing>
          <wp:inline distT="0" distB="0" distL="0" distR="0" wp14:anchorId="038A2755" wp14:editId="50D07946">
            <wp:extent cx="1109874" cy="3619741"/>
            <wp:effectExtent l="1905" t="19050" r="2667" b="2603"/>
            <wp:docPr id="1515324343" name="Page0_1078" title="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0_1078.Emf"/>
                    <pic:cNvPicPr/>
                  </pic:nvPicPr>
                  <pic:blipFill>
                    <a:blip r:embed="rId15" cstate="print">
                      <a:extLst>
                        <a:ext uri="04a190d1-5608-4db8-9989-62478d2d52fd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9874" cy="3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5D46" w14:textId="77777777" w:rsidR="006146DB" w:rsidRDefault="006146DB"/>
    <w:p w14:paraId="6B3235B3" w14:textId="77777777" w:rsidR="006146DB" w:rsidRDefault="008F46C7">
      <w:pPr>
        <w:pStyle w:val="Heading2"/>
        <w:keepNext/>
      </w:pPr>
      <w:bookmarkStart w:id="6" w:name="Page0/1094"/>
      <w:bookmarkEnd w:id="6"/>
      <w:r>
        <w:t>Sheet.1094</w:t>
      </w:r>
    </w:p>
    <w:p w14:paraId="0042FAC2" w14:textId="77777777" w:rsidR="006146DB" w:rsidRDefault="006146DB">
      <w:pPr>
        <w:keepNext/>
      </w:pPr>
    </w:p>
    <w:p w14:paraId="249A9927" w14:textId="77777777" w:rsidR="006146DB" w:rsidRDefault="008F46C7">
      <w:pPr>
        <w:ind w:left="360"/>
      </w:pPr>
      <w:r>
        <w:rPr>
          <w:noProof/>
        </w:rPr>
        <w:drawing>
          <wp:inline distT="0" distB="0" distL="0" distR="0" wp14:anchorId="6613A864" wp14:editId="50D07946">
            <wp:extent cx="2023275" cy="1401400"/>
            <wp:effectExtent l="1905" t="19050" r="2667" b="2603"/>
            <wp:docPr id="621810781" name="Page0_1094" title="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0_1094.Emf"/>
                    <pic:cNvPicPr/>
                  </pic:nvPicPr>
                  <pic:blipFill>
                    <a:blip r:embed="rId16" cstate="print">
                      <a:extLst>
                        <a:ext uri="b27175fd-0bcc-43dd-98ab-853e6763060c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3275" cy="140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3B3E" w14:textId="77777777" w:rsidR="006146DB" w:rsidRDefault="006146DB"/>
    <w:sectPr w:rsidR="006146DB" w:rsidSect="00B96E9B">
      <w:footerReference w:type="default" r:id="rId17"/>
      <w:pgSz w:w="11906" w:h="16838" w:code="9"/>
      <w:pgMar w:top="1080" w:right="1080" w:bottom="1080" w:left="1080" w:header="446" w:footer="28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B71A1" w14:textId="77777777" w:rsidR="00093D8C" w:rsidRDefault="00093D8C" w:rsidP="00BC0B89">
      <w:pPr>
        <w:spacing w:after="0" w:line="240" w:lineRule="auto"/>
      </w:pPr>
      <w:r>
        <w:separator/>
      </w:r>
    </w:p>
  </w:endnote>
  <w:endnote w:type="continuationSeparator" w:id="0">
    <w:p w14:paraId="23A0B703" w14:textId="77777777" w:rsidR="00093D8C" w:rsidRDefault="00093D8C" w:rsidP="00BC0B89">
      <w:pPr>
        <w:spacing w:after="0" w:line="240" w:lineRule="auto"/>
      </w:pPr>
      <w:r>
        <w:continuationSeparator/>
      </w:r>
    </w:p>
  </w:endnote>
  <w:endnote w:type="continuationNotice" w:id="1">
    <w:p w14:paraId="102217F3" w14:textId="77777777" w:rsidR="00093D8C" w:rsidRDefault="00093D8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958E4" w14:textId="77777777" w:rsidR="00E516E8" w:rsidRDefault="008C1017">
    <w:pPr>
      <w:pStyle w:val="Footer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64FC6606" wp14:editId="1C57A968">
              <wp:simplePos x="0" y="0"/>
              <wp:positionH relativeFrom="margin">
                <wp:align>left</wp:align>
              </wp:positionH>
              <wp:positionV relativeFrom="paragraph">
                <wp:posOffset>138826</wp:posOffset>
              </wp:positionV>
              <wp:extent cx="2242185" cy="1404620"/>
              <wp:effectExtent l="0" t="0" r="0" b="1905"/>
              <wp:wrapSquare wrapText="bothSides"/>
              <wp:docPr id="4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457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alias w:val="Title"/>
                            <w:tag w:val=""/>
                            <w:id w:val="1287618776"/>
                            <w:placeholder>
                              <w:docPart w:val="1BD5572AFFEE4842A298D6DCF22412DE"/>
                            </w:placeholder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B591216" w14:textId="77777777" w:rsidR="00E516E8" w:rsidRPr="00E516E8" w:rsidRDefault="00170E5E" w:rsidP="00E516E8">
                              <w:p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t>Document Title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4FC6606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0;margin-top:10.95pt;width:176.55pt;height:110.6pt;z-index:25165824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" filled="f" stroked="f">
              <v:textbox style="mso-fit-shape-to-text:t">
                <w:txbxContent>
                  <w:sdt>
                    <w:sdtPr>
                      <w:rPr>
                        <w:color w:val="808080" w:themeColor="background1" w:themeShade="80"/>
                        <w:sz w:val="20"/>
                        <w:szCs w:val="20"/>
                      </w:rPr>
                      <w:alias w:val="Title"/>
                      <w:tag w:val=""/>
                      <w:id w:val="1287618776"/>
                      <w:placeholder>
                        <w:docPart w:val="1BD5572AFFEE4842A298D6DCF22412DE"/>
                      </w:placeholder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2689CD48" w14:textId="2AF312EF" w:rsidR="00E516E8" w:rsidRPr="00E516E8" w:rsidRDefault="00170E5E" w:rsidP="00E516E8">
                        <w:p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</w:pPr>
                        <w: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t>Document Title</w:t>
                        </w:r>
                      </w:p>
                    </w:sdtContent>
                  </w:sdt>
                </w:txbxContent>
              </v:textbox>
              <w10:wrap type="square" anchorx="margin"/>
            </v:shape>
          </w:pict>
        </mc:Fallback>
      </mc:AlternateContent>
    </w:r>
  </w:p>
  <w:p w14:paraId="7B63EC08" w14:textId="77777777" w:rsidR="00E516E8" w:rsidRDefault="008F46C7">
    <w:pPr>
      <w:pStyle w:val="Footer"/>
      <w:jc w:val="right"/>
    </w:pPr>
    <w:sdt>
      <w:sdtPr>
        <w:id w:val="126080107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516E8">
          <w:fldChar w:fldCharType="begin"/>
        </w:r>
        <w:r w:rsidR="00E516E8">
          <w:instrText xml:space="preserve"> PAGE   \* MERGEFORMAT </w:instrText>
        </w:r>
        <w:r w:rsidR="00E516E8">
          <w:fldChar w:fldCharType="separate"/>
        </w:r>
        <w:r w:rsidR="00E516E8">
          <w:rPr>
            <w:noProof/>
          </w:rPr>
          <w:t>2</w:t>
        </w:r>
        <w:r w:rsidR="00E516E8">
          <w:rPr>
            <w:noProof/>
          </w:rPr>
          <w:fldChar w:fldCharType="end"/>
        </w:r>
      </w:sdtContent>
    </w:sdt>
  </w:p>
  <w:p w14:paraId="4362DA81" w14:textId="77777777" w:rsidR="00E06A3D" w:rsidRDefault="00E06A3D" w:rsidP="00211AF0">
    <w:pPr>
      <w:pStyle w:val="Footer"/>
      <w:pBdr>
        <w:top w:val="single" w:sz="4" w:space="1" w:color="D9D9D9" w:themeColor="background1" w:themeShade="D9"/>
      </w:pBdr>
      <w:tabs>
        <w:tab w:val="clear" w:pos="4513"/>
        <w:tab w:val="clear" w:pos="9026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CAF4D" w14:textId="77777777" w:rsidR="00093D8C" w:rsidRDefault="00093D8C" w:rsidP="00BC0B89">
      <w:pPr>
        <w:spacing w:after="0" w:line="240" w:lineRule="auto"/>
      </w:pPr>
      <w:r>
        <w:separator/>
      </w:r>
    </w:p>
  </w:footnote>
  <w:footnote w:type="continuationSeparator" w:id="0">
    <w:p w14:paraId="7C0A2331" w14:textId="77777777" w:rsidR="00093D8C" w:rsidRDefault="00093D8C" w:rsidP="00BC0B89">
      <w:pPr>
        <w:spacing w:after="0" w:line="240" w:lineRule="auto"/>
      </w:pPr>
      <w:r>
        <w:continuationSeparator/>
      </w:r>
    </w:p>
  </w:footnote>
  <w:footnote w:type="continuationNotice" w:id="1">
    <w:p w14:paraId="7458BF01" w14:textId="77777777" w:rsidR="00093D8C" w:rsidRDefault="00093D8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50BCA"/>
    <w:multiLevelType w:val="hybridMultilevel"/>
    <w:tmpl w:val="7F509630"/>
    <w:lvl w:ilvl="0" w:tplc="040C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362A8"/>
    <w:multiLevelType w:val="hybridMultilevel"/>
    <w:tmpl w:val="CFA0CF3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D70316"/>
    <w:multiLevelType w:val="hybridMultilevel"/>
    <w:tmpl w:val="451A62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6050364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47EF7236"/>
    <w:multiLevelType w:val="hybridMultilevel"/>
    <w:tmpl w:val="28E8B70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162310">
    <w:abstractNumId w:val="3"/>
  </w:num>
  <w:num w:numId="2" w16cid:durableId="1039207862">
    <w:abstractNumId w:val="1"/>
  </w:num>
  <w:num w:numId="3" w16cid:durableId="2132242499">
    <w:abstractNumId w:val="0"/>
  </w:num>
  <w:num w:numId="4" w16cid:durableId="494958137">
    <w:abstractNumId w:val="4"/>
  </w:num>
  <w:num w:numId="5" w16cid:durableId="4980348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B89"/>
    <w:rsid w:val="00010924"/>
    <w:rsid w:val="00011B5B"/>
    <w:rsid w:val="000168D7"/>
    <w:rsid w:val="00051DA3"/>
    <w:rsid w:val="00067ED7"/>
    <w:rsid w:val="00093D8C"/>
    <w:rsid w:val="000A333B"/>
    <w:rsid w:val="000B05F8"/>
    <w:rsid w:val="000B2478"/>
    <w:rsid w:val="000C2F1F"/>
    <w:rsid w:val="000F385E"/>
    <w:rsid w:val="00170E5E"/>
    <w:rsid w:val="001A070D"/>
    <w:rsid w:val="001C38BD"/>
    <w:rsid w:val="001D02A4"/>
    <w:rsid w:val="001D1A7F"/>
    <w:rsid w:val="00204886"/>
    <w:rsid w:val="00211AF0"/>
    <w:rsid w:val="002609E3"/>
    <w:rsid w:val="00271957"/>
    <w:rsid w:val="0027701C"/>
    <w:rsid w:val="0028783F"/>
    <w:rsid w:val="002B26FC"/>
    <w:rsid w:val="002B6683"/>
    <w:rsid w:val="002C49D1"/>
    <w:rsid w:val="002E6C39"/>
    <w:rsid w:val="002F18BF"/>
    <w:rsid w:val="0030201E"/>
    <w:rsid w:val="00312A42"/>
    <w:rsid w:val="00312A6F"/>
    <w:rsid w:val="0032276D"/>
    <w:rsid w:val="00391A9D"/>
    <w:rsid w:val="003B4B56"/>
    <w:rsid w:val="003D42FD"/>
    <w:rsid w:val="003D714A"/>
    <w:rsid w:val="0043728D"/>
    <w:rsid w:val="00456E1D"/>
    <w:rsid w:val="0048362D"/>
    <w:rsid w:val="004A1593"/>
    <w:rsid w:val="004C516F"/>
    <w:rsid w:val="005301A9"/>
    <w:rsid w:val="005703C5"/>
    <w:rsid w:val="005740F4"/>
    <w:rsid w:val="0058052F"/>
    <w:rsid w:val="005929D5"/>
    <w:rsid w:val="005C0C39"/>
    <w:rsid w:val="005D4803"/>
    <w:rsid w:val="00604604"/>
    <w:rsid w:val="006146DB"/>
    <w:rsid w:val="00622FCC"/>
    <w:rsid w:val="00647BC8"/>
    <w:rsid w:val="0067147A"/>
    <w:rsid w:val="006769E9"/>
    <w:rsid w:val="00691A4F"/>
    <w:rsid w:val="006F583B"/>
    <w:rsid w:val="006F724C"/>
    <w:rsid w:val="00754D44"/>
    <w:rsid w:val="00764B0A"/>
    <w:rsid w:val="0077737A"/>
    <w:rsid w:val="00796FE4"/>
    <w:rsid w:val="007A1719"/>
    <w:rsid w:val="007A5B55"/>
    <w:rsid w:val="007A5E13"/>
    <w:rsid w:val="007E6CDA"/>
    <w:rsid w:val="007E7AB2"/>
    <w:rsid w:val="0081546E"/>
    <w:rsid w:val="008174FF"/>
    <w:rsid w:val="00850450"/>
    <w:rsid w:val="008804E4"/>
    <w:rsid w:val="00891FA5"/>
    <w:rsid w:val="008971B4"/>
    <w:rsid w:val="008A469D"/>
    <w:rsid w:val="008C1017"/>
    <w:rsid w:val="008D226C"/>
    <w:rsid w:val="008D6670"/>
    <w:rsid w:val="008D6F27"/>
    <w:rsid w:val="008E2037"/>
    <w:rsid w:val="008F46C7"/>
    <w:rsid w:val="008F5B72"/>
    <w:rsid w:val="00917195"/>
    <w:rsid w:val="00925B67"/>
    <w:rsid w:val="00926746"/>
    <w:rsid w:val="009821CF"/>
    <w:rsid w:val="009A04D8"/>
    <w:rsid w:val="009A65ED"/>
    <w:rsid w:val="009B4F25"/>
    <w:rsid w:val="009C01A3"/>
    <w:rsid w:val="00A006BD"/>
    <w:rsid w:val="00A12703"/>
    <w:rsid w:val="00A2111E"/>
    <w:rsid w:val="00A263BA"/>
    <w:rsid w:val="00A27B98"/>
    <w:rsid w:val="00A3179D"/>
    <w:rsid w:val="00A41750"/>
    <w:rsid w:val="00A41D0B"/>
    <w:rsid w:val="00A649DB"/>
    <w:rsid w:val="00AA63B7"/>
    <w:rsid w:val="00AB0014"/>
    <w:rsid w:val="00AB56D7"/>
    <w:rsid w:val="00AD1743"/>
    <w:rsid w:val="00AD4000"/>
    <w:rsid w:val="00AF3177"/>
    <w:rsid w:val="00B349E5"/>
    <w:rsid w:val="00B5185A"/>
    <w:rsid w:val="00B616D3"/>
    <w:rsid w:val="00B65AAA"/>
    <w:rsid w:val="00B90B7E"/>
    <w:rsid w:val="00B96E9B"/>
    <w:rsid w:val="00BC0B89"/>
    <w:rsid w:val="00BC1598"/>
    <w:rsid w:val="00BC28DD"/>
    <w:rsid w:val="00BC3A58"/>
    <w:rsid w:val="00BD65AD"/>
    <w:rsid w:val="00BD67AC"/>
    <w:rsid w:val="00BE7BCD"/>
    <w:rsid w:val="00C00FB6"/>
    <w:rsid w:val="00C07094"/>
    <w:rsid w:val="00C35FA7"/>
    <w:rsid w:val="00C63306"/>
    <w:rsid w:val="00C71C6B"/>
    <w:rsid w:val="00C75C0E"/>
    <w:rsid w:val="00C97A13"/>
    <w:rsid w:val="00CA1D0F"/>
    <w:rsid w:val="00CA5C88"/>
    <w:rsid w:val="00CB06CF"/>
    <w:rsid w:val="00CF68D1"/>
    <w:rsid w:val="00D318EE"/>
    <w:rsid w:val="00D41326"/>
    <w:rsid w:val="00DE5315"/>
    <w:rsid w:val="00E06A3D"/>
    <w:rsid w:val="00E06A4E"/>
    <w:rsid w:val="00E070E2"/>
    <w:rsid w:val="00E20598"/>
    <w:rsid w:val="00E321D9"/>
    <w:rsid w:val="00E418AA"/>
    <w:rsid w:val="00E516E8"/>
    <w:rsid w:val="00E5501E"/>
    <w:rsid w:val="00E7473E"/>
    <w:rsid w:val="00E876A4"/>
    <w:rsid w:val="00E95219"/>
    <w:rsid w:val="00F12170"/>
    <w:rsid w:val="00F5205E"/>
    <w:rsid w:val="00F814F3"/>
    <w:rsid w:val="00F90227"/>
    <w:rsid w:val="00FA4B63"/>
    <w:rsid w:val="00FC0894"/>
    <w:rsid w:val="00FD7629"/>
    <w:rsid w:val="00FF0C80"/>
    <w:rsid w:val="4A59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05C8355"/>
  <w15:chartTrackingRefBased/>
  <w15:docId w15:val="{5DD90DDA-0DFE-44C4-B42A-319D1A953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Processdoc"/>
    <w:next w:val="Normal"/>
    <w:link w:val="Heading1Char"/>
    <w:uiPriority w:val="9"/>
    <w:qFormat/>
    <w:rsid w:val="00E95219"/>
    <w:pPr>
      <w:numPr>
        <w:numId w:val="1"/>
      </w:numPr>
      <w:outlineLvl w:val="0"/>
    </w:pPr>
  </w:style>
  <w:style w:type="paragraph" w:styleId="Heading2">
    <w:name w:val="heading 2"/>
    <w:basedOn w:val="Subtitle"/>
    <w:next w:val="Normal"/>
    <w:link w:val="Heading2Char"/>
    <w:uiPriority w:val="9"/>
    <w:unhideWhenUsed/>
    <w:qFormat/>
    <w:rsid w:val="00E95219"/>
    <w:pPr>
      <w:numPr>
        <w:ilvl w:val="1"/>
        <w:numId w:val="1"/>
      </w:numPr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753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75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753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753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753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753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753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0B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B89"/>
  </w:style>
  <w:style w:type="paragraph" w:styleId="Footer">
    <w:name w:val="footer"/>
    <w:basedOn w:val="Normal"/>
    <w:link w:val="FooterChar"/>
    <w:uiPriority w:val="99"/>
    <w:unhideWhenUsed/>
    <w:rsid w:val="00BC0B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B89"/>
  </w:style>
  <w:style w:type="table" w:styleId="TableGrid">
    <w:name w:val="Table Grid"/>
    <w:basedOn w:val="TableNormal"/>
    <w:uiPriority w:val="39"/>
    <w:rsid w:val="007E6C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26746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26746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95219"/>
    <w:rPr>
      <w:b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926746"/>
    <w:pPr>
      <w:numPr>
        <w:numId w:val="0"/>
      </w:numPr>
      <w:outlineLvl w:val="9"/>
    </w:pPr>
  </w:style>
  <w:style w:type="paragraph" w:customStyle="1" w:styleId="MainTitle">
    <w:name w:val="Main Title"/>
    <w:basedOn w:val="Normal"/>
    <w:link w:val="MainTitleChar"/>
    <w:qFormat/>
    <w:rsid w:val="00E516E8"/>
    <w:rPr>
      <w:b/>
      <w:sz w:val="36"/>
      <w:szCs w:val="36"/>
    </w:rPr>
  </w:style>
  <w:style w:type="paragraph" w:customStyle="1" w:styleId="Subheading1-processdoc">
    <w:name w:val="Subheading 1 - process doc"/>
    <w:basedOn w:val="Normal"/>
    <w:link w:val="Subheading1-processdocChar"/>
    <w:qFormat/>
    <w:rsid w:val="00051DA3"/>
    <w:rPr>
      <w:sz w:val="28"/>
      <w:szCs w:val="28"/>
    </w:rPr>
  </w:style>
  <w:style w:type="character" w:customStyle="1" w:styleId="MainTitleChar">
    <w:name w:val="Main Title Char"/>
    <w:basedOn w:val="DefaultParagraphFont"/>
    <w:link w:val="MainTitle"/>
    <w:rsid w:val="00E516E8"/>
    <w:rPr>
      <w:b/>
      <w:sz w:val="36"/>
      <w:szCs w:val="36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926746"/>
    <w:pPr>
      <w:spacing w:after="100"/>
      <w:ind w:left="220"/>
    </w:pPr>
    <w:rPr>
      <w:rFonts w:eastAsiaTheme="minorEastAsia" w:cs="Times New Roman"/>
    </w:rPr>
  </w:style>
  <w:style w:type="character" w:customStyle="1" w:styleId="Subheading1-processdocChar">
    <w:name w:val="Subheading 1 - process doc Char"/>
    <w:basedOn w:val="DefaultParagraphFont"/>
    <w:link w:val="Subheading1-processdoc"/>
    <w:rsid w:val="00051DA3"/>
    <w:rPr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26746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926746"/>
    <w:pPr>
      <w:spacing w:after="100"/>
      <w:ind w:left="440"/>
    </w:pPr>
    <w:rPr>
      <w:rFonts w:eastAsiaTheme="minorEastAsia" w:cs="Times New Roman"/>
    </w:rPr>
  </w:style>
  <w:style w:type="paragraph" w:styleId="ListParagraph">
    <w:name w:val="List Paragraph"/>
    <w:basedOn w:val="Normal"/>
    <w:uiPriority w:val="34"/>
    <w:qFormat/>
    <w:rsid w:val="00E516E8"/>
    <w:pPr>
      <w:contextualSpacing/>
    </w:pPr>
    <w:rPr>
      <w:color w:val="7F7F7F" w:themeColor="text1" w:themeTint="80"/>
      <w:sz w:val="20"/>
      <w:szCs w:val="20"/>
      <w:shd w:val="clear" w:color="auto" w:fill="FFFFFF"/>
    </w:rPr>
  </w:style>
  <w:style w:type="character" w:styleId="Hyperlink">
    <w:name w:val="Hyperlink"/>
    <w:basedOn w:val="DefaultParagraphFont"/>
    <w:uiPriority w:val="99"/>
    <w:unhideWhenUsed/>
    <w:rsid w:val="00A2111E"/>
    <w:rPr>
      <w:color w:val="BF8F00" w:themeColor="accent4" w:themeShade="BF"/>
      <w:u w:val="single"/>
    </w:rPr>
  </w:style>
  <w:style w:type="table" w:styleId="TableGridLight">
    <w:name w:val="Grid Table Light"/>
    <w:basedOn w:val="TableNormal"/>
    <w:uiPriority w:val="40"/>
    <w:rsid w:val="00A2111E"/>
    <w:pPr>
      <w:spacing w:after="0" w:line="240" w:lineRule="auto"/>
      <w:jc w:val="both"/>
    </w:pPr>
    <w:rPr>
      <w:rFonts w:eastAsiaTheme="minorEastAsia"/>
      <w:lang w:eastAsia="ja-JP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HeadingProcessdoc">
    <w:name w:val="Heading Process doc"/>
    <w:basedOn w:val="Subheading1-processdoc"/>
    <w:link w:val="HeadingProcessdocChar"/>
    <w:qFormat/>
    <w:rsid w:val="00B5185A"/>
    <w:pPr>
      <w:spacing w:after="0"/>
    </w:pPr>
    <w:rPr>
      <w:b/>
      <w:sz w:val="32"/>
      <w:szCs w:val="32"/>
    </w:rPr>
  </w:style>
  <w:style w:type="character" w:customStyle="1" w:styleId="HeadingProcessdocChar">
    <w:name w:val="Heading Process doc Char"/>
    <w:basedOn w:val="Subheading1-processdocChar"/>
    <w:link w:val="HeadingProcessdoc"/>
    <w:rsid w:val="00B5185A"/>
    <w:rPr>
      <w:b/>
      <w:sz w:val="32"/>
      <w:szCs w:val="32"/>
      <w:lang w:val="en-US"/>
    </w:rPr>
  </w:style>
  <w:style w:type="paragraph" w:styleId="Subtitle">
    <w:name w:val="Subtitle"/>
    <w:basedOn w:val="Heading1"/>
    <w:next w:val="Normal"/>
    <w:link w:val="SubtitleChar"/>
    <w:uiPriority w:val="11"/>
    <w:qFormat/>
    <w:rsid w:val="00E95219"/>
    <w:pPr>
      <w:numPr>
        <w:numId w:val="0"/>
      </w:numPr>
    </w:pPr>
  </w:style>
  <w:style w:type="character" w:customStyle="1" w:styleId="SubtitleChar">
    <w:name w:val="Subtitle Char"/>
    <w:basedOn w:val="DefaultParagraphFont"/>
    <w:link w:val="Subtitle"/>
    <w:uiPriority w:val="11"/>
    <w:rsid w:val="00E95219"/>
    <w:rPr>
      <w:b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95219"/>
    <w:rPr>
      <w:b/>
      <w:sz w:val="32"/>
      <w:szCs w:val="32"/>
      <w:lang w:val="en-US"/>
    </w:rPr>
  </w:style>
  <w:style w:type="table" w:styleId="GridTable6Colorful-Accent3">
    <w:name w:val="Grid Table 6 Colorful Accent 3"/>
    <w:basedOn w:val="TableNormal"/>
    <w:uiPriority w:val="51"/>
    <w:rsid w:val="00E9521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3">
    <w:name w:val="Grid Table 4 Accent 3"/>
    <w:basedOn w:val="TableNormal"/>
    <w:uiPriority w:val="49"/>
    <w:rsid w:val="00E9521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1">
    <w:name w:val="Plain Table 1"/>
    <w:basedOn w:val="TableNormal"/>
    <w:uiPriority w:val="41"/>
    <w:rsid w:val="002609E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925B67"/>
    <w:rPr>
      <w:color w:val="808080"/>
    </w:rPr>
  </w:style>
  <w:style w:type="paragraph" w:styleId="Revision">
    <w:name w:val="Revision"/>
    <w:hidden/>
    <w:uiPriority w:val="99"/>
    <w:semiHidden/>
    <w:rsid w:val="00925B6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25B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B67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75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75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75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75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75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75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75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7E7A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719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emf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emf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o.microsoft.com/fwlink/?linkid=874758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5.emf"/><Relationship Id="rId10" Type="http://schemas.openxmlformats.org/officeDocument/2006/relationships/hyperlink" Target="https://grantengineeringire-my.sharepoint.com/personal/smukhopadhyay_grantengineering_ie/Documents/Python%20Projects/github%20projects/sensor-to-cloud/notebooks/Project_Architecture.vsdx" TargetMode="Externa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Office16\visio%20content\1033\ProcessDoc_Defaul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825122792A547D691793C9EF54626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68AAB5-738A-47BF-99FF-D78D5C0DE715}"/>
      </w:docPartPr>
      <w:docPartBody>
        <w:p w:rsidR="0003509F" w:rsidRDefault="00F050E6">
          <w:pPr>
            <w:pStyle w:val="6825122792A547D691793C9EF54626DB"/>
          </w:pPr>
          <w:r w:rsidRPr="008B62D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81EDE0F9F7416DB8B04CEEA41957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960A3-EAE9-409A-ADE5-27C991F9C85F}"/>
      </w:docPartPr>
      <w:docPartBody>
        <w:p w:rsidR="0003509F" w:rsidRDefault="006A37BC" w:rsidP="006A37BC">
          <w:pPr>
            <w:pStyle w:val="CC81EDE0F9F7416DB8B04CEEA419574B"/>
          </w:pPr>
          <w:r w:rsidRPr="00B702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1F068834644BD292B6C7C4CFBDCE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08C9E1-DE49-4F7A-ABBD-5307D2A0DD97}"/>
      </w:docPartPr>
      <w:docPartBody>
        <w:p w:rsidR="00FE3EA3" w:rsidRDefault="00E0204B" w:rsidP="00E0204B">
          <w:pPr>
            <w:pStyle w:val="F81F068834644BD292B6C7C4CFBDCEDC"/>
          </w:pPr>
          <w:r w:rsidRPr="00E02B44">
            <w:rPr>
              <w:rStyle w:val="PlaceholderText"/>
            </w:rPr>
            <w:t>[Company]</w:t>
          </w:r>
        </w:p>
      </w:docPartBody>
    </w:docPart>
    <w:docPart>
      <w:docPartPr>
        <w:name w:val="1BD5572AFFEE4842A298D6DCF22412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706AA2-A429-4C6E-A7BA-A3D4B9F2817F}"/>
      </w:docPartPr>
      <w:docPartBody>
        <w:p w:rsidR="00A85DCC" w:rsidRDefault="00EC2222">
          <w:r w:rsidRPr="00122563">
            <w:rPr>
              <w:rStyle w:val="PlaceholderText"/>
            </w:rPr>
            <w:t>[Title]</w:t>
          </w:r>
        </w:p>
      </w:docPartBody>
    </w:docPart>
    <w:docPart>
      <w:docPartPr>
        <w:name w:val="11A1440E04EE4229BBAB538A8F4920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70AE6B-09C7-455F-875C-4FDE192B62A9}"/>
      </w:docPartPr>
      <w:docPartBody>
        <w:p w:rsidR="00CD71DC" w:rsidRDefault="007C2F2A" w:rsidP="007C2F2A">
          <w:pPr>
            <w:pStyle w:val="11A1440E04EE4229BBAB538A8F4920F5"/>
          </w:pPr>
          <w:r w:rsidRPr="00E02B4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A77561F7694356884753AE4D6638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DB1D4E-077E-4461-911B-9A20D1CC2E50}"/>
      </w:docPartPr>
      <w:docPartBody>
        <w:p w:rsidR="00CD71DC" w:rsidRDefault="007C2F2A" w:rsidP="007C2F2A">
          <w:pPr>
            <w:pStyle w:val="30A77561F7694356884753AE4D6638EA"/>
          </w:pPr>
          <w:r w:rsidRPr="00B702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F5927F5EA64DF3837E33A1D1858C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EB4802-D1F1-441A-BA36-8858A4F95B9D}"/>
      </w:docPartPr>
      <w:docPartBody>
        <w:p w:rsidR="00CD71DC" w:rsidRDefault="007C2F2A" w:rsidP="007C2F2A">
          <w:pPr>
            <w:pStyle w:val="85F5927F5EA64DF3837E33A1D1858C8A"/>
          </w:pPr>
          <w:r w:rsidRPr="00B702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3E905CBA6A4741B35017AC8C69CD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2F4A60-DA68-4D42-86F4-D17601601C0A}"/>
      </w:docPartPr>
      <w:docPartBody>
        <w:p w:rsidR="00CD71DC" w:rsidRDefault="007C2F2A" w:rsidP="007C2F2A">
          <w:pPr>
            <w:pStyle w:val="DF3E905CBA6A4741B35017AC8C69CD24"/>
          </w:pPr>
          <w:r w:rsidRPr="00B7028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D803DEDC6CB4E0D8A590DA7FB7559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BD4B8C-AB69-4026-966E-41BDEE35C82B}"/>
      </w:docPartPr>
      <w:docPartBody>
        <w:p w:rsidR="00E23317" w:rsidRDefault="00CD71DC" w:rsidP="00CD71DC">
          <w:pPr>
            <w:pStyle w:val="3D803DEDC6CB4E0D8A590DA7FB755976"/>
          </w:pPr>
          <w:r w:rsidRPr="00E02B4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7034"/>
    <w:rsid w:val="0003509F"/>
    <w:rsid w:val="00093595"/>
    <w:rsid w:val="00120F96"/>
    <w:rsid w:val="00196B0E"/>
    <w:rsid w:val="001B14DB"/>
    <w:rsid w:val="001F3757"/>
    <w:rsid w:val="001F38B3"/>
    <w:rsid w:val="00265538"/>
    <w:rsid w:val="002A5C38"/>
    <w:rsid w:val="004A2490"/>
    <w:rsid w:val="004B5C5F"/>
    <w:rsid w:val="00596D2A"/>
    <w:rsid w:val="006A37BC"/>
    <w:rsid w:val="00764B0A"/>
    <w:rsid w:val="007C2F2A"/>
    <w:rsid w:val="0091005C"/>
    <w:rsid w:val="00A85DCC"/>
    <w:rsid w:val="00CC19CE"/>
    <w:rsid w:val="00CD71DC"/>
    <w:rsid w:val="00E0204B"/>
    <w:rsid w:val="00E23317"/>
    <w:rsid w:val="00E64020"/>
    <w:rsid w:val="00EC2222"/>
    <w:rsid w:val="00F050E6"/>
    <w:rsid w:val="00F9411B"/>
    <w:rsid w:val="00FA0AEB"/>
    <w:rsid w:val="00FC1CBF"/>
    <w:rsid w:val="00FC7034"/>
    <w:rsid w:val="00FE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D71DC"/>
    <w:rPr>
      <w:color w:val="808080"/>
    </w:rPr>
  </w:style>
  <w:style w:type="paragraph" w:customStyle="1" w:styleId="6825122792A547D691793C9EF54626DB">
    <w:name w:val="6825122792A547D691793C9EF54626DB"/>
  </w:style>
  <w:style w:type="paragraph" w:customStyle="1" w:styleId="CC81EDE0F9F7416DB8B04CEEA419574B">
    <w:name w:val="CC81EDE0F9F7416DB8B04CEEA419574B"/>
    <w:rsid w:val="006A37BC"/>
  </w:style>
  <w:style w:type="paragraph" w:customStyle="1" w:styleId="F81F068834644BD292B6C7C4CFBDCEDC">
    <w:name w:val="F81F068834644BD292B6C7C4CFBDCEDC"/>
    <w:rsid w:val="00E0204B"/>
  </w:style>
  <w:style w:type="paragraph" w:customStyle="1" w:styleId="11A1440E04EE4229BBAB538A8F4920F5">
    <w:name w:val="11A1440E04EE4229BBAB538A8F4920F5"/>
    <w:rsid w:val="007C2F2A"/>
    <w:rPr>
      <w:lang w:eastAsia="ja-JP"/>
    </w:rPr>
  </w:style>
  <w:style w:type="paragraph" w:customStyle="1" w:styleId="30A77561F7694356884753AE4D6638EA">
    <w:name w:val="30A77561F7694356884753AE4D6638EA"/>
    <w:rsid w:val="007C2F2A"/>
    <w:rPr>
      <w:lang w:eastAsia="ja-JP"/>
    </w:rPr>
  </w:style>
  <w:style w:type="paragraph" w:customStyle="1" w:styleId="85F5927F5EA64DF3837E33A1D1858C8A">
    <w:name w:val="85F5927F5EA64DF3837E33A1D1858C8A"/>
    <w:rsid w:val="007C2F2A"/>
    <w:rPr>
      <w:lang w:eastAsia="ja-JP"/>
    </w:rPr>
  </w:style>
  <w:style w:type="paragraph" w:customStyle="1" w:styleId="DF3E905CBA6A4741B35017AC8C69CD24">
    <w:name w:val="DF3E905CBA6A4741B35017AC8C69CD24"/>
    <w:rsid w:val="007C2F2A"/>
    <w:rPr>
      <w:lang w:eastAsia="ja-JP"/>
    </w:rPr>
  </w:style>
  <w:style w:type="paragraph" w:customStyle="1" w:styleId="3D803DEDC6CB4E0D8A590DA7FB755976">
    <w:name w:val="3D803DEDC6CB4E0D8A590DA7FB755976"/>
    <w:rsid w:val="00CD71DC"/>
    <w:rPr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2018-03-16T00:00:00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13ECB22-ECB9-4ECE-86B5-27604512E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ProcessDoc_Default</Template>
  <TotalTime>0</TotalTime>
  <Pages>5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</vt:lpstr>
    </vt:vector>
  </TitlesOfParts>
  <Company>Company Name</Company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</dc:title>
  <dc:subject>Version 1.0</dc:subject>
  <dc:creator>Supriyo Mukhopadhyay</dc:creator>
  <cp:keywords/>
  <dc:description/>
  <cp:lastModifiedBy>Supriyo Mukhopadhyay</cp:lastModifiedBy>
  <cp:revision>2</cp:revision>
  <cp:lastPrinted>2018-03-16T06:57:00Z</cp:lastPrinted>
  <dcterms:created xsi:type="dcterms:W3CDTF">2026-05-14T09:48:00Z</dcterms:created>
  <dcterms:modified xsi:type="dcterms:W3CDTF">2026-05-14T09:48:00Z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virawa@microsoft.com</vt:lpwstr>
  </property>
  <property fmtid="{D5CDD505-2E9C-101B-9397-08002B2CF9AE}" pid="5" name="MSIP_Label_f42aa342-8706-4288-bd11-ebb85995028c_SetDate">
    <vt:lpwstr>2018-03-08T20:04:50.6842174Z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